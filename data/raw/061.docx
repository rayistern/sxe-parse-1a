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BE1" w:rsidRPr="00205431" w:rsidRDefault="00F31BE1" w:rsidP="00205431">
      <w:pPr>
        <w:jc w:val="center"/>
        <w:rPr>
          <w:b/>
          <w:bCs/>
          <w:sz w:val="28"/>
          <w:szCs w:val="28"/>
          <w:u w:val="single"/>
        </w:rPr>
      </w:pPr>
      <w:r w:rsidRPr="00205431">
        <w:rPr>
          <w:b/>
          <w:bCs/>
          <w:sz w:val="28"/>
          <w:szCs w:val="28"/>
          <w:u w:val="single"/>
        </w:rPr>
        <w:t>A DEEPER MEANING INTO CHANUKAH</w:t>
      </w:r>
    </w:p>
    <w:p w:rsidR="00F31BE1" w:rsidRDefault="00F31BE1">
      <w:r>
        <w:t>B”H</w:t>
      </w:r>
    </w:p>
    <w:p w:rsidR="00F31BE1" w:rsidRDefault="00F31BE1" w:rsidP="00205431">
      <w:pPr>
        <w:jc w:val="center"/>
      </w:pPr>
      <w:r>
        <w:t xml:space="preserve"> Feigie Halsband</w:t>
      </w:r>
    </w:p>
    <w:p w:rsidR="00F31BE1" w:rsidRDefault="00F31BE1" w:rsidP="00205431">
      <w:pPr>
        <w:jc w:val="center"/>
      </w:pPr>
      <w:r>
        <w:t>California Club Chabad, Miami Florida.</w:t>
      </w:r>
    </w:p>
    <w:p w:rsidR="00F31BE1" w:rsidRDefault="00F31BE1" w:rsidP="00205431">
      <w:pPr>
        <w:jc w:val="center"/>
      </w:pPr>
    </w:p>
    <w:p w:rsidR="00F31BE1" w:rsidRDefault="00F31BE1" w:rsidP="00205431">
      <w:pPr>
        <w:jc w:val="center"/>
      </w:pPr>
    </w:p>
    <w:p w:rsidR="00F31BE1" w:rsidRDefault="00F31BE1" w:rsidP="00205431">
      <w:r>
        <w:t>Every year when I prepare my JWC class for Chanukah, I try to look for something new, something inspiring that I have never learned before.   So yes, we must talk about the fact that Chanuka celebrates the victory of the Jews over the Syrian-Greeks, we must mention the miracle of the glass of oil that burned for eight days, and more so how the Jewish women played a major role in the story of Chanukah…etc..Etc...</w:t>
      </w:r>
    </w:p>
    <w:p w:rsidR="00F31BE1" w:rsidRDefault="00F31BE1" w:rsidP="00FE4676">
      <w:r>
        <w:t>But we talk about this every year, and so this year, I wanted to find something deeper.  I will call it, not just the “cake”, but the “icing on the cake” I wanted to learn the Kabalistic meaning of Chanukah.  The stuff that you probably never heard before, and the stuff that the kids probably won’t learn in school.</w:t>
      </w:r>
    </w:p>
    <w:p w:rsidR="00F31BE1" w:rsidRDefault="00F31BE1" w:rsidP="00FE4676"/>
    <w:p w:rsidR="00F31BE1" w:rsidRDefault="00F31BE1" w:rsidP="00FE4676">
      <w:r>
        <w:t>So here goes:  I hope you will find it inspiring, as I was definitely inspired during my research.</w:t>
      </w:r>
    </w:p>
    <w:p w:rsidR="00F31BE1" w:rsidRDefault="00F31BE1" w:rsidP="00FE4676"/>
    <w:p w:rsidR="00F31BE1" w:rsidRDefault="00F31BE1" w:rsidP="00FE4676">
      <w:r>
        <w:t>Every Jewish Holiday has a name. And the name represents the theme of the holiday.  For example: Pesach means to Pass over, Shavuot means an oath.  It was the time we took an oath to obey the torah, Sukkot means booth (it’s a holiday that we sit in booths). Etc.</w:t>
      </w:r>
    </w:p>
    <w:p w:rsidR="00F31BE1" w:rsidRDefault="00F31BE1" w:rsidP="00FE4676">
      <w:r>
        <w:t>What does Chanukah mean? It means “ChanuChaf Hey”- they rested on the 25</w:t>
      </w:r>
      <w:r w:rsidRPr="002417E3">
        <w:rPr>
          <w:vertAlign w:val="superscript"/>
        </w:rPr>
        <w:t>th</w:t>
      </w:r>
      <w:r>
        <w:t xml:space="preserve"> day of the month of Kislev, because they had just won a big war against the Syrian Greek army, and therefore they rested.</w:t>
      </w:r>
    </w:p>
    <w:p w:rsidR="00F31BE1" w:rsidRDefault="00F31BE1" w:rsidP="00FE4676"/>
    <w:p w:rsidR="00F31BE1" w:rsidRDefault="00F31BE1" w:rsidP="00FE4676">
      <w:r>
        <w:t xml:space="preserve">The first LubavitcherRebbe explains that every word is made up of letters, and those letters are the DNA of the word. However the </w:t>
      </w:r>
      <w:r w:rsidRPr="001908C1">
        <w:rPr>
          <w:b/>
          <w:bCs/>
        </w:rPr>
        <w:t>first letter of the word,</w:t>
      </w:r>
      <w:r>
        <w:t xml:space="preserve"> is the most powerful letter of the word. In the first letter of the word is the entire theme of the word.  Therefore we are saying that the first letter of the word Chanukah, contains within it the entire theme of Chanuka.</w:t>
      </w:r>
    </w:p>
    <w:p w:rsidR="00F31BE1" w:rsidRDefault="00F31BE1" w:rsidP="00FE4676"/>
    <w:p w:rsidR="00F31BE1" w:rsidRDefault="00F31BE1" w:rsidP="00E13F55">
      <w:r>
        <w:t>So what’s the first letter of the word Chanukah? The letter “Chet”. Let’s look into the letter Chet and how it shows us the whole theme of Chanukah.</w:t>
      </w:r>
    </w:p>
    <w:p w:rsidR="00F31BE1" w:rsidRDefault="00F31BE1" w:rsidP="00E13F55"/>
    <w:p w:rsidR="00F31BE1" w:rsidRDefault="00F31BE1" w:rsidP="00E36CF6">
      <w:r>
        <w:t>Chet has the numerical value of 8. On Chanukah we light eight candles and celebrate for 8 days.</w:t>
      </w:r>
    </w:p>
    <w:p w:rsidR="00F31BE1" w:rsidRDefault="00F31BE1" w:rsidP="00E13F55"/>
    <w:p w:rsidR="00F31BE1" w:rsidRDefault="00F31BE1" w:rsidP="00E36CF6">
      <w:r>
        <w:t>Ches means: Cheyrut= Freedom. On this holiday we became free from our oppressors. We became free from the Syrian Greeks.</w:t>
      </w:r>
    </w:p>
    <w:p w:rsidR="00F31BE1" w:rsidRDefault="00F31BE1" w:rsidP="00E36CF6"/>
    <w:p w:rsidR="00F31BE1" w:rsidRDefault="00F31BE1" w:rsidP="00E36CF6">
      <w:r>
        <w:t xml:space="preserve">Now let’s look at the design of the letter Chet. (Show ladies a copy of the ches, as it is in the Torah).  According to the Arizal the letter Chet in the torah, as you see here on this paper is made up of three different letters. * aVav. * aZayin, and a “Camels Hump” which is the upside down V.   </w:t>
      </w:r>
    </w:p>
    <w:p w:rsidR="00F31BE1" w:rsidRDefault="00F31BE1" w:rsidP="00E36CF6"/>
    <w:p w:rsidR="00F31BE1" w:rsidRDefault="00F31BE1" w:rsidP="00E36CF6">
      <w:r>
        <w:t xml:space="preserve">So how does the design of the letter ches connect to the holiday of Chanukah?  Let’s break down the three parts of the letter Chet and see its connection.  </w:t>
      </w:r>
    </w:p>
    <w:p w:rsidR="00F31BE1" w:rsidRDefault="00F31BE1" w:rsidP="00E36CF6"/>
    <w:p w:rsidR="00F31BE1" w:rsidRDefault="00F31BE1" w:rsidP="00E36CF6">
      <w:r>
        <w:t>The holiday of Chanukah was made up of three separate miracles:</w:t>
      </w:r>
    </w:p>
    <w:p w:rsidR="00F31BE1" w:rsidRDefault="00F31BE1" w:rsidP="00E36CF6"/>
    <w:p w:rsidR="00F31BE1" w:rsidRDefault="00F31BE1" w:rsidP="00EF2867">
      <w:pPr>
        <w:pStyle w:val="ListParagraph"/>
        <w:numPr>
          <w:ilvl w:val="0"/>
          <w:numId w:val="1"/>
        </w:numPr>
      </w:pPr>
      <w:r>
        <w:t>The Miracle of the victory of the war, which took place on the 24</w:t>
      </w:r>
      <w:r w:rsidRPr="00EF2867">
        <w:rPr>
          <w:vertAlign w:val="superscript"/>
        </w:rPr>
        <w:t>th</w:t>
      </w:r>
      <w:r>
        <w:t xml:space="preserve"> day of Kislev.</w:t>
      </w:r>
    </w:p>
    <w:p w:rsidR="00F31BE1" w:rsidRDefault="00F31BE1" w:rsidP="00E07707">
      <w:pPr>
        <w:ind w:left="360"/>
      </w:pPr>
    </w:p>
    <w:p w:rsidR="00F31BE1" w:rsidRDefault="00F31BE1" w:rsidP="00EF2867">
      <w:pPr>
        <w:pStyle w:val="ListParagraph"/>
        <w:numPr>
          <w:ilvl w:val="0"/>
          <w:numId w:val="1"/>
        </w:numPr>
      </w:pPr>
      <w:r>
        <w:t>The miracle of the finding of the Jar of oil, which took place on the 25</w:t>
      </w:r>
      <w:r w:rsidRPr="00EF2867">
        <w:rPr>
          <w:vertAlign w:val="superscript"/>
        </w:rPr>
        <w:t>th</w:t>
      </w:r>
      <w:r>
        <w:t xml:space="preserve"> day of Kislev</w:t>
      </w:r>
    </w:p>
    <w:p w:rsidR="00F31BE1" w:rsidRDefault="00F31BE1" w:rsidP="00E07707">
      <w:pPr>
        <w:pStyle w:val="ListParagraph"/>
      </w:pPr>
    </w:p>
    <w:p w:rsidR="00F31BE1" w:rsidRDefault="00F31BE1" w:rsidP="00EF2867">
      <w:pPr>
        <w:pStyle w:val="ListParagraph"/>
        <w:numPr>
          <w:ilvl w:val="0"/>
          <w:numId w:val="1"/>
        </w:numPr>
      </w:pPr>
      <w:r>
        <w:t>The miracle that the oil lasted for eight days, which really started on the 26</w:t>
      </w:r>
      <w:r w:rsidRPr="00E07707">
        <w:rPr>
          <w:vertAlign w:val="superscript"/>
        </w:rPr>
        <w:t>th</w:t>
      </w:r>
      <w:r>
        <w:t xml:space="preserve"> day of Kislev- because there was enough oil for one day, so the first day that the Menorah burned, was not a miracle</w:t>
      </w:r>
    </w:p>
    <w:p w:rsidR="00F31BE1" w:rsidRDefault="00F31BE1" w:rsidP="00E07707"/>
    <w:p w:rsidR="00F31BE1" w:rsidRDefault="00F31BE1" w:rsidP="00E07707"/>
    <w:p w:rsidR="00F31BE1" w:rsidRDefault="00F31BE1" w:rsidP="00E07707">
      <w:r>
        <w:t>Now let’s look into the three above miracles that are represented by the three parts of the letter Ches, and show that each miracle is different and has its own level.</w:t>
      </w:r>
    </w:p>
    <w:p w:rsidR="00F31BE1" w:rsidRDefault="00F31BE1" w:rsidP="00E07707"/>
    <w:p w:rsidR="00F31BE1" w:rsidRDefault="00F31BE1" w:rsidP="00711ED3">
      <w:r>
        <w:t xml:space="preserve">So back to the first miracle (the victory of the war). This miracle of the victory, the Jews were involved with. It is called a salvation. Even though Hashem performed many miracles in this victory (eg: few Jews killing many Greeks etc...), but the Jews in practicallly fought the war, nature didn’t change in any way at all, and therefore this is the lowest kind of a miracle.  This kind of miracle is called a </w:t>
      </w:r>
      <w:r w:rsidRPr="00711ED3">
        <w:rPr>
          <w:b/>
          <w:bCs/>
        </w:rPr>
        <w:t>Salvation</w:t>
      </w:r>
      <w:r>
        <w:t>. Where the miracle is hidden in nature.(same with the story of Purim, nature didn’t change, the miracles were hidden in nature)</w:t>
      </w:r>
    </w:p>
    <w:p w:rsidR="00F31BE1" w:rsidRDefault="00F31BE1" w:rsidP="00154F0E"/>
    <w:p w:rsidR="00F31BE1" w:rsidRDefault="00F31BE1" w:rsidP="00635F6C">
      <w:r>
        <w:t>Miracle #2, which was finding the jug of oil.  What happened here?  The Syrian/Greeks came into the Temple and destroyed all the jugs of oil, but left one untouched. The fact that they couldn’t find one jug of oil but found all the others…, is that called nature or miraculous?   It is in between. You can’t put your finger on it, but you can’t call it nature either.. This kind of miracle is called a “</w:t>
      </w:r>
      <w:r w:rsidRPr="00711ED3">
        <w:rPr>
          <w:b/>
          <w:bCs/>
        </w:rPr>
        <w:t>wonder</w:t>
      </w:r>
      <w:r>
        <w:t>” . This took place on the 25</w:t>
      </w:r>
      <w:r w:rsidRPr="00A606A4">
        <w:rPr>
          <w:vertAlign w:val="superscript"/>
        </w:rPr>
        <w:t>th</w:t>
      </w:r>
      <w:r>
        <w:t xml:space="preserve"> of kislev</w:t>
      </w:r>
    </w:p>
    <w:p w:rsidR="00F31BE1" w:rsidRDefault="00F31BE1" w:rsidP="00635F6C"/>
    <w:p w:rsidR="00F31BE1" w:rsidRDefault="00F31BE1" w:rsidP="00635F6C">
      <w:r>
        <w:t>Miracle # 3, which was the fact that the oil lasted for 8 days instead of only one. This is a miracle that was totally G-dly, way above nature.  This is called a Nes.</w:t>
      </w:r>
    </w:p>
    <w:p w:rsidR="00F31BE1" w:rsidRDefault="00F31BE1" w:rsidP="00635F6C"/>
    <w:p w:rsidR="00F31BE1" w:rsidRDefault="00F31BE1" w:rsidP="006F35E6">
      <w:pPr>
        <w:pBdr>
          <w:bottom w:val="double" w:sz="6" w:space="1" w:color="auto"/>
        </w:pBdr>
      </w:pPr>
    </w:p>
    <w:p w:rsidR="00F31BE1" w:rsidRDefault="00F31BE1" w:rsidP="006F35E6">
      <w:pPr>
        <w:pBdr>
          <w:bottom w:val="double" w:sz="6" w:space="1" w:color="auto"/>
        </w:pBdr>
      </w:pPr>
    </w:p>
    <w:p w:rsidR="00F31BE1" w:rsidRPr="00711ED3" w:rsidRDefault="00F31BE1" w:rsidP="00711ED3">
      <w:pPr>
        <w:jc w:val="center"/>
        <w:rPr>
          <w:b/>
          <w:bCs/>
          <w:u w:val="single"/>
        </w:rPr>
      </w:pPr>
      <w:r w:rsidRPr="00711ED3">
        <w:rPr>
          <w:b/>
          <w:bCs/>
          <w:u w:val="single"/>
        </w:rPr>
        <w:t xml:space="preserve">SERVING G-D WITH </w:t>
      </w:r>
      <w:r>
        <w:rPr>
          <w:b/>
          <w:bCs/>
          <w:u w:val="single"/>
        </w:rPr>
        <w:t>ONE</w:t>
      </w:r>
      <w:r w:rsidRPr="00711ED3">
        <w:rPr>
          <w:b/>
          <w:bCs/>
          <w:u w:val="single"/>
        </w:rPr>
        <w:t xml:space="preserve"> PURPOSE, BUT IN TWO DIFFERENT WAYS, AS IT CONNECTS TO CHANUKA</w:t>
      </w:r>
    </w:p>
    <w:p w:rsidR="00F31BE1" w:rsidRDefault="00F31BE1" w:rsidP="005F57FE"/>
    <w:p w:rsidR="00F31BE1" w:rsidRDefault="00F31BE1" w:rsidP="005F57FE">
      <w:r>
        <w:t>There is an argument of how to light the Chanuka menorah.  Shamai says that on the first night of Chanukah we light 8 candles, on the second night we light 7 etc… going downwards so that on the 8</w:t>
      </w:r>
      <w:r w:rsidRPr="00EA1ADE">
        <w:rPr>
          <w:vertAlign w:val="superscript"/>
        </w:rPr>
        <w:t>th</w:t>
      </w:r>
      <w:r>
        <w:t xml:space="preserve"> day we light only one candle. Hillel says that on the first night we light one, the 2</w:t>
      </w:r>
      <w:r w:rsidRPr="005F57FE">
        <w:rPr>
          <w:vertAlign w:val="superscript"/>
        </w:rPr>
        <w:t>nd</w:t>
      </w:r>
      <w:r>
        <w:t xml:space="preserve"> night, two, and the 3</w:t>
      </w:r>
      <w:r w:rsidRPr="005F57FE">
        <w:rPr>
          <w:vertAlign w:val="superscript"/>
        </w:rPr>
        <w:t>rd</w:t>
      </w:r>
      <w:r>
        <w:t xml:space="preserve"> night three, etc…  Our rabbis say that now we will light like Hillel. </w:t>
      </w:r>
    </w:p>
    <w:p w:rsidR="00F31BE1" w:rsidRDefault="00F31BE1" w:rsidP="0000132A">
      <w:r>
        <w:t>But what is behind the logic of Shamai and Hillel?  Shamais focus is on the darkness, and Hillel focuses on the light.. How is this? Shamai says that the first night there is a lot of darkness, so when you have a lot of darkness, you need a big light, to get rid of it and therefore you have to light all 8 candles, and as the darkness gets less, we light less candles. But Hillel says no, even though there is a lot of darkness lets focus on the light, and find the light. Each night lets looks for more light in the darkness, and therefore we increase in the lights each night.</w:t>
      </w:r>
    </w:p>
    <w:p w:rsidR="00F31BE1" w:rsidRDefault="00F31BE1" w:rsidP="0000132A"/>
    <w:p w:rsidR="00F31BE1" w:rsidRDefault="00F31BE1" w:rsidP="0000132A">
      <w:r>
        <w:t>So we see two different schools of thought, one school of thought that focuses on the negative, and one school of thought that focuses on the positive.</w:t>
      </w:r>
    </w:p>
    <w:p w:rsidR="00F31BE1" w:rsidRDefault="00F31BE1" w:rsidP="0000132A"/>
    <w:p w:rsidR="00F31BE1" w:rsidRDefault="00F31BE1" w:rsidP="0000132A">
      <w:r>
        <w:t xml:space="preserve">Their objective is the same: which means that both hillel and Shamai wants to get rid of the darkness, but their </w:t>
      </w:r>
      <w:r w:rsidRPr="00711ED3">
        <w:rPr>
          <w:b/>
          <w:bCs/>
          <w:u w:val="single"/>
        </w:rPr>
        <w:t>methods</w:t>
      </w:r>
      <w:r>
        <w:t xml:space="preserve"> are different.</w:t>
      </w:r>
    </w:p>
    <w:p w:rsidR="00F31BE1" w:rsidRDefault="00F31BE1" w:rsidP="0000132A"/>
    <w:p w:rsidR="00F31BE1" w:rsidRDefault="00F31BE1" w:rsidP="00A64BB7">
      <w:r>
        <w:t xml:space="preserve">These two school of thoughts represent the two lines of the letter ches;  thevav and the zayin. The vav is hillel which comes from the world of kindness, the zayin is shamai which comes from the world of severity.  </w:t>
      </w:r>
    </w:p>
    <w:p w:rsidR="00F31BE1" w:rsidRDefault="00F31BE1" w:rsidP="00A64BB7"/>
    <w:p w:rsidR="00F31BE1" w:rsidRDefault="00F31BE1" w:rsidP="00FE4676">
      <w:r>
        <w:t>Both philosophies are valid.  And as we see in History, different Tzadikim represented different paths.  Some served G-d with more severity, and some served G-d with more Kindness..</w:t>
      </w:r>
    </w:p>
    <w:p w:rsidR="00F31BE1" w:rsidRDefault="00F31BE1" w:rsidP="00FE4676">
      <w:r>
        <w:t>Ask the ladies, who they can think of in Jew</w:t>
      </w:r>
      <w:bookmarkStart w:id="0" w:name="_GoBack"/>
      <w:r>
        <w:t>i</w:t>
      </w:r>
      <w:bookmarkEnd w:id="0"/>
      <w:r>
        <w:t>sh history that exemplified these two different traits</w:t>
      </w:r>
    </w:p>
    <w:p w:rsidR="00F31BE1" w:rsidRDefault="00F31BE1" w:rsidP="00FE4676"/>
    <w:p w:rsidR="00F31BE1" w:rsidRDefault="00F31BE1" w:rsidP="00A01BCF">
      <w:r>
        <w:t>Avraham Avinu was like Hillel.  Pure kindness and love.  Always looking for the light in everyone  and therefore touched so many people.  Accepting everyone for who they were, whether they were Jewish, Non Jewish, learned etc….  He only saw the light in each person.  He didn’t focus on taking all the bad (darkness) out of the person, but rather finding the Pintele yid of each Jew and bringing out the good in each person. He looked for the Good in everyone.. He was like Hillel.  Lighting one candle at a time..Lighting the life of one Jew at a time..</w:t>
      </w:r>
    </w:p>
    <w:p w:rsidR="00F31BE1" w:rsidRDefault="00F31BE1" w:rsidP="00FE4676"/>
    <w:p w:rsidR="00F31BE1" w:rsidRDefault="00F31BE1" w:rsidP="00FE4676">
      <w:r>
        <w:t xml:space="preserve">YitchakAvinu on the other hand was like Shamai.  He was more severe than Avraham.  He focused on the Jews that was serious, the Jew who had the will power.He looked for the dedicated Jews.. For the Jews who wanted perfection in their service of G-d as he did.  He therefore didn’t have nearly as big of a following as Avraham.  He wanted to deal with Jews who wanted perfection in serving Hashem.  So too was Shamai, strict, demanding and a perfectionist.  His philosophy was to get rid of negativity and darkness and so for that you need a lot of light.. A lot of darkness needs a lot of light.  Therefore Shamai, said we light 8 candles on the first night… we focus on all the darkness and get rid of it straight away… </w:t>
      </w:r>
    </w:p>
    <w:p w:rsidR="00F31BE1" w:rsidRDefault="00F31BE1" w:rsidP="00FE4676"/>
    <w:p w:rsidR="00F31BE1" w:rsidRDefault="00F31BE1" w:rsidP="00FE4676">
      <w:r>
        <w:t xml:space="preserve"> (Discuss the following with ladies:  </w:t>
      </w:r>
    </w:p>
    <w:p w:rsidR="00F31BE1" w:rsidRDefault="00F31BE1" w:rsidP="00FE4676">
      <w:r>
        <w:t>Talk about Chabad Phlospohy as opposed to Non Chabad (concept of Sur Mera/ Asay Tov)….. How each Jew should treat each other..Focusing on positive and not on negative.. How we should treat ourselves, finding the good, etc…..)</w:t>
      </w:r>
    </w:p>
    <w:p w:rsidR="00F31BE1" w:rsidRDefault="00F31BE1" w:rsidP="00FE4676"/>
    <w:p w:rsidR="00F31BE1" w:rsidRDefault="00F31BE1" w:rsidP="00FE4676">
      <w:r>
        <w:t>The Rebbe says that now we follow the lighting of the candles according to Hillel, but when Moshiach come we will do both..How?  Its not possible to light one candle and eight candles at the same time….</w:t>
      </w:r>
    </w:p>
    <w:p w:rsidR="00F31BE1" w:rsidRDefault="00F31BE1" w:rsidP="004958FD">
      <w:r>
        <w:t>Well that is the miracle ofMoshiach.  Even though in exile  wecan’t grasp this concept of this.  Somehow the Vav and the Zayin of the letter Ches will come together with the upside down “V” uniting the two approaches, and it will be one.. Both Philosophies will come together…. In a perfect unity.</w:t>
      </w:r>
    </w:p>
    <w:p w:rsidR="00F31BE1" w:rsidRDefault="00F31BE1" w:rsidP="00FE4676"/>
    <w:p w:rsidR="00F31BE1" w:rsidRDefault="00F31BE1" w:rsidP="00FE4676"/>
    <w:sectPr w:rsidR="00F31BE1" w:rsidSect="00B70C8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1C6C2F"/>
    <w:multiLevelType w:val="hybridMultilevel"/>
    <w:tmpl w:val="6F9AF556"/>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05431"/>
    <w:rsid w:val="0000132A"/>
    <w:rsid w:val="000473A5"/>
    <w:rsid w:val="00135AD0"/>
    <w:rsid w:val="00154F0E"/>
    <w:rsid w:val="00157915"/>
    <w:rsid w:val="001822B2"/>
    <w:rsid w:val="00186D39"/>
    <w:rsid w:val="001908C1"/>
    <w:rsid w:val="001C546A"/>
    <w:rsid w:val="00205431"/>
    <w:rsid w:val="002417E3"/>
    <w:rsid w:val="003B11C4"/>
    <w:rsid w:val="003C005A"/>
    <w:rsid w:val="003E2E0A"/>
    <w:rsid w:val="004958FD"/>
    <w:rsid w:val="005B5274"/>
    <w:rsid w:val="005F57FE"/>
    <w:rsid w:val="00635F6C"/>
    <w:rsid w:val="006A0507"/>
    <w:rsid w:val="006C6691"/>
    <w:rsid w:val="006F35E6"/>
    <w:rsid w:val="00711ED3"/>
    <w:rsid w:val="007F24CB"/>
    <w:rsid w:val="00853283"/>
    <w:rsid w:val="00863BAE"/>
    <w:rsid w:val="00A01BCF"/>
    <w:rsid w:val="00A606A4"/>
    <w:rsid w:val="00A64BB7"/>
    <w:rsid w:val="00A851BC"/>
    <w:rsid w:val="00B575B2"/>
    <w:rsid w:val="00B70C87"/>
    <w:rsid w:val="00C62E34"/>
    <w:rsid w:val="00C6521B"/>
    <w:rsid w:val="00CD16C7"/>
    <w:rsid w:val="00D150DD"/>
    <w:rsid w:val="00E07707"/>
    <w:rsid w:val="00E13F55"/>
    <w:rsid w:val="00E36CF6"/>
    <w:rsid w:val="00EA1ADE"/>
    <w:rsid w:val="00EF2867"/>
    <w:rsid w:val="00F31BE1"/>
    <w:rsid w:val="00FE4676"/>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he-IL"/>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C87"/>
    <w:pPr>
      <w:spacing w:after="160" w:line="259" w:lineRule="auto"/>
    </w:pPr>
    <w:rPr>
      <w:lang w:val="en-US"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F286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TotalTime>
  <Pages>4</Pages>
  <Words>1232</Words>
  <Characters>7028</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DEEPER MEANING INTO CHANUKAH</dc:title>
  <dc:subject/>
  <dc:creator>California Club Chabad</dc:creator>
  <cp:keywords/>
  <dc:description/>
  <cp:lastModifiedBy>The Pewzner</cp:lastModifiedBy>
  <cp:revision>2</cp:revision>
  <dcterms:created xsi:type="dcterms:W3CDTF">2015-11-18T19:27:00Z</dcterms:created>
  <dcterms:modified xsi:type="dcterms:W3CDTF">2015-11-18T19:27:00Z</dcterms:modified>
</cp:coreProperties>
</file>